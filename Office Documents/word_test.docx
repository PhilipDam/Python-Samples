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33DCB" w14:textId="77777777" w:rsidR="00326419" w:rsidRDefault="00326419" w:rsidP="00995855">
      <w:pPr>
        <w:pStyle w:val="2-Art"/>
        <w:rPr>
          <w:rFonts w:eastAsia="Calibri"/>
        </w:rPr>
      </w:pPr>
      <w:r>
        <w:rPr>
          <w:rFonts w:eastAsia="Calibri"/>
        </w:rPr>
        <w:t>Appens opbygning og funktioner</w:t>
      </w:r>
    </w:p>
    <w:p w14:paraId="5CF66EE2" w14:textId="77777777" w:rsidR="00326419" w:rsidRDefault="00326419" w:rsidP="00995855">
      <w:pPr>
        <w:pStyle w:val="1-Normal"/>
      </w:pPr>
    </w:p>
    <w:p w14:paraId="7508C1A5" w14:textId="77777777" w:rsidR="00326419" w:rsidRDefault="00326419" w:rsidP="00995855">
      <w:pPr>
        <w:pStyle w:val="1-Normal"/>
      </w:pPr>
      <w:r>
        <w:t>Når appen åbner, får du vist et system i tre lag:</w:t>
      </w:r>
    </w:p>
    <w:p w14:paraId="6BF9C635" w14:textId="77777777" w:rsidR="00326419" w:rsidRDefault="00326419" w:rsidP="00995855">
      <w:pPr>
        <w:pStyle w:val="1-Normal"/>
      </w:pPr>
      <w:r>
        <w:rPr>
          <w:b/>
          <w:bCs/>
        </w:rPr>
        <w:t xml:space="preserve">Familie </w:t>
      </w:r>
      <w:r>
        <w:t>opdeler fuglene alfabetisk og i familiegrupper. Herfra kan du klikke dig videre til fx;</w:t>
      </w:r>
    </w:p>
    <w:p w14:paraId="6835D56A" w14:textId="77777777" w:rsidR="00326419" w:rsidRDefault="00326419" w:rsidP="00995855">
      <w:pPr>
        <w:pStyle w:val="1-Normal"/>
      </w:pPr>
      <w:r>
        <w:rPr>
          <w:b/>
          <w:bCs/>
        </w:rPr>
        <w:t>Duer</w:t>
      </w:r>
      <w:r>
        <w:t xml:space="preserve">, som viser de arter af duer, der kan træffes i haven.  Herfra kan du klikke videre til; </w:t>
      </w:r>
    </w:p>
    <w:p w14:paraId="74492E94" w14:textId="77777777" w:rsidR="00326419" w:rsidRDefault="00326419" w:rsidP="00995855">
      <w:pPr>
        <w:pStyle w:val="1-Normal"/>
      </w:pPr>
      <w:r>
        <w:rPr>
          <w:b/>
        </w:rPr>
        <w:t>Arter</w:t>
      </w:r>
      <w:r>
        <w:t xml:space="preserve">, som viser dig fotos, beskrivelse og stemmer. </w:t>
      </w:r>
    </w:p>
    <w:p w14:paraId="368CD343" w14:textId="77777777" w:rsidR="00326419" w:rsidRDefault="00326419" w:rsidP="00995855">
      <w:pPr>
        <w:pStyle w:val="1-Normal"/>
      </w:pPr>
    </w:p>
    <w:p w14:paraId="53916F9B" w14:textId="77777777" w:rsidR="00326419" w:rsidRDefault="00326419" w:rsidP="00995855">
      <w:pPr>
        <w:pStyle w:val="1-Normal"/>
      </w:pPr>
      <w:r>
        <w:t>Ønsker du at finde en bestemt stemme eller en fugl er der flere muligheder:</w:t>
      </w:r>
    </w:p>
    <w:p w14:paraId="1EF5923B" w14:textId="77777777" w:rsidR="00326419" w:rsidRDefault="00326419" w:rsidP="00995855">
      <w:pPr>
        <w:pStyle w:val="1-Normal"/>
      </w:pPr>
    </w:p>
    <w:p w14:paraId="51936905" w14:textId="6D21234F" w:rsidR="00326419" w:rsidRDefault="00326419" w:rsidP="001A7EB8">
      <w:pPr>
        <w:pStyle w:val="1-Normal"/>
        <w:numPr>
          <w:ilvl w:val="0"/>
          <w:numId w:val="3"/>
        </w:numPr>
      </w:pPr>
      <w:r w:rsidRPr="00995855">
        <w:rPr>
          <w:b/>
          <w:bCs/>
        </w:rPr>
        <w:t>Søg:</w:t>
      </w:r>
      <w:r>
        <w:t xml:space="preserve"> Her kan du finde en stemme ved at søge på en at de opstillede kategorier for sang. Søgekriterierne matcher alle sangstemmer og nogle kald. Hvis du for eksempel søger på kriteriet </w:t>
      </w:r>
      <w:r w:rsidRPr="00995855">
        <w:rPr>
          <w:b/>
          <w:bCs/>
        </w:rPr>
        <w:t>Blød</w:t>
      </w:r>
      <w:r>
        <w:t xml:space="preserve">, finder du blandt andre, solsortens bløde sang. </w:t>
      </w:r>
      <w:r w:rsidR="00995855">
        <w:br/>
      </w:r>
      <w:r w:rsidR="00995855">
        <w:br/>
      </w:r>
      <w:r>
        <w:t>Du kan også kombinere flere kategorier, hvis du er usikker. Hvis du søger på kriterierne Kort + Kvidrende/trillende vil du få en liste op med bl.a. mejser og Lille korsnæb. Her kan du så finde frem til arten ud fra udseende eller ved at afspille de forskellige stemmer.</w:t>
      </w:r>
      <w:r w:rsidR="00995855">
        <w:br/>
      </w:r>
      <w:r w:rsidR="00995855">
        <w:br/>
      </w:r>
      <w:r w:rsidRPr="00995855">
        <w:rPr>
          <w:b/>
          <w:bCs/>
        </w:rPr>
        <w:t>Bemærkninger til kald</w:t>
      </w:r>
      <w:r>
        <w:t xml:space="preserve"> At opstille søgekriterier der præcist matcher alle de forskellige og meget variable kald er umuligt. Vi anbefaler derfor, at du lærer disse ved at afspille de opdelte og beskrevne kald under arten.</w:t>
      </w:r>
    </w:p>
    <w:p w14:paraId="1F30C6E6" w14:textId="77777777" w:rsidR="00326419" w:rsidRDefault="00326419" w:rsidP="00995855">
      <w:pPr>
        <w:pStyle w:val="1-Normal"/>
      </w:pPr>
    </w:p>
    <w:p w14:paraId="4F0D58AC" w14:textId="77777777" w:rsidR="00995855" w:rsidRDefault="00326419" w:rsidP="00D045F7">
      <w:pPr>
        <w:pStyle w:val="1-Normal"/>
        <w:numPr>
          <w:ilvl w:val="0"/>
          <w:numId w:val="3"/>
        </w:numPr>
      </w:pPr>
      <w:r w:rsidRPr="00995855">
        <w:rPr>
          <w:b/>
          <w:bCs/>
        </w:rPr>
        <w:t>Søg:</w:t>
      </w:r>
      <w:r>
        <w:t xml:space="preserve"> Kan også hjælpe dig med at finde fugle, ud fra deres udseende. Søg på fuglens primære farver fx sort + hvid. Du får da en liste med arter med sort/hvide fjerdragter, såsom Hvid Vipstjert, Broget fluesnapper og Blishøne. </w:t>
      </w:r>
      <w:r w:rsidR="00995855">
        <w:br/>
      </w:r>
    </w:p>
    <w:p w14:paraId="7656AB2F" w14:textId="01AC6E3A" w:rsidR="00326419" w:rsidRDefault="00326419" w:rsidP="00D045F7">
      <w:pPr>
        <w:pStyle w:val="1-Normal"/>
        <w:numPr>
          <w:ilvl w:val="0"/>
          <w:numId w:val="3"/>
        </w:numPr>
      </w:pPr>
      <w:r w:rsidRPr="00995855">
        <w:rPr>
          <w:b/>
          <w:bCs/>
        </w:rPr>
        <w:t>Indeks:</w:t>
      </w:r>
      <w:r>
        <w:t xml:space="preserve"> Her får du en alfabetisk oversigt over alle arter i appen.</w:t>
      </w:r>
    </w:p>
    <w:p w14:paraId="75F21871" w14:textId="77777777" w:rsidR="00326419" w:rsidRDefault="00326419" w:rsidP="00995855">
      <w:pPr>
        <w:pStyle w:val="1-Normal"/>
        <w:rPr>
          <w:sz w:val="17"/>
          <w:szCs w:val="17"/>
        </w:rPr>
      </w:pPr>
    </w:p>
    <w:p w14:paraId="63A09651" w14:textId="77777777" w:rsidR="00326419" w:rsidRDefault="00326419" w:rsidP="00995855">
      <w:pPr>
        <w:pStyle w:val="1-Normal"/>
        <w:rPr>
          <w:sz w:val="17"/>
          <w:szCs w:val="17"/>
        </w:rPr>
      </w:pPr>
    </w:p>
    <w:p w14:paraId="22B39797" w14:textId="77777777" w:rsidR="00326419" w:rsidRDefault="00326419" w:rsidP="00995855">
      <w:pPr>
        <w:pStyle w:val="3-Overskrift"/>
        <w:rPr>
          <w:rFonts w:eastAsia="Calibri"/>
        </w:rPr>
      </w:pPr>
      <w:r>
        <w:rPr>
          <w:rFonts w:eastAsia="Calibri"/>
        </w:rPr>
        <w:t>I appen bruges følgende ikoner:</w:t>
      </w:r>
    </w:p>
    <w:p w14:paraId="5ECB407D" w14:textId="77777777" w:rsidR="00326419" w:rsidRPr="00995855" w:rsidRDefault="00326419" w:rsidP="00995855">
      <w:pPr>
        <w:pStyle w:val="1-Normal"/>
      </w:pPr>
    </w:p>
    <w:p w14:paraId="3675E3F0" w14:textId="77777777" w:rsidR="00326419" w:rsidRPr="00995855" w:rsidRDefault="00326419" w:rsidP="00995855">
      <w:pPr>
        <w:pStyle w:val="1-Normal"/>
      </w:pPr>
      <w:r w:rsidRPr="00995855">
        <w:t>I højre hjørne øverst i skærmbilledet ses tre streger.</w:t>
      </w:r>
    </w:p>
    <w:p w14:paraId="63B63092" w14:textId="77777777" w:rsidR="00326419" w:rsidRPr="00995855" w:rsidRDefault="00326419" w:rsidP="00995855">
      <w:pPr>
        <w:pStyle w:val="1-Normal"/>
      </w:pPr>
    </w:p>
    <w:p w14:paraId="5F724EB1" w14:textId="77777777" w:rsidR="00326419" w:rsidRDefault="00326419" w:rsidP="00995855">
      <w:pPr>
        <w:pStyle w:val="4-Billede"/>
        <w:rPr>
          <w:rFonts w:eastAsia="Calibri"/>
        </w:rPr>
      </w:pPr>
      <w:r>
        <w:rPr>
          <w:rFonts w:eastAsia="Calibri"/>
        </w:rPr>
        <w:t>Menu.Icon.menu.png</w:t>
      </w:r>
    </w:p>
    <w:p w14:paraId="3F41CD98" w14:textId="77777777" w:rsidR="00326419" w:rsidRDefault="00326419" w:rsidP="00995855">
      <w:pPr>
        <w:pStyle w:val="1-Normal"/>
      </w:pPr>
    </w:p>
    <w:p w14:paraId="5A790C45" w14:textId="77777777" w:rsidR="00326419" w:rsidRDefault="00326419" w:rsidP="00995855">
      <w:pPr>
        <w:pStyle w:val="1-Normal"/>
      </w:pPr>
      <w:r>
        <w:t xml:space="preserve">Ved at klikke på dette ikon fremkommer en menu, der indeholder baggrundsinformationer om </w:t>
      </w:r>
      <w:proofErr w:type="spellStart"/>
      <w:r>
        <w:t>app’en</w:t>
      </w:r>
      <w:proofErr w:type="spellEnd"/>
      <w:r>
        <w:t xml:space="preserve">, som tips til brug af </w:t>
      </w:r>
      <w:proofErr w:type="spellStart"/>
      <w:r>
        <w:t>app’ens</w:t>
      </w:r>
      <w:proofErr w:type="spellEnd"/>
      <w:r>
        <w:t xml:space="preserve"> funktioner.</w:t>
      </w:r>
    </w:p>
    <w:p w14:paraId="70D89AEA" w14:textId="77777777" w:rsidR="00326419" w:rsidRDefault="00326419" w:rsidP="00995855">
      <w:pPr>
        <w:pStyle w:val="1-Normal"/>
      </w:pPr>
    </w:p>
    <w:p w14:paraId="40BBF9C5" w14:textId="77777777" w:rsidR="00326419" w:rsidRDefault="00326419" w:rsidP="00995855">
      <w:pPr>
        <w:pStyle w:val="3-Overskrift"/>
        <w:rPr>
          <w:rFonts w:eastAsia="Calibri"/>
        </w:rPr>
      </w:pPr>
      <w:r>
        <w:rPr>
          <w:rFonts w:eastAsia="Calibri"/>
        </w:rPr>
        <w:t>I værktøjslinjen under billedet i artsbeskrivelsen ses:</w:t>
      </w:r>
    </w:p>
    <w:p w14:paraId="0669D0AA" w14:textId="77777777" w:rsidR="00326419" w:rsidRDefault="00326419" w:rsidP="00995855">
      <w:pPr>
        <w:pStyle w:val="1-Normal"/>
      </w:pPr>
    </w:p>
    <w:p w14:paraId="2476B1EC" w14:textId="77777777" w:rsidR="00326419" w:rsidRDefault="00326419" w:rsidP="00995855">
      <w:pPr>
        <w:pStyle w:val="4-Billede"/>
        <w:rPr>
          <w:rFonts w:eastAsia="Calibri"/>
        </w:rPr>
      </w:pPr>
      <w:r>
        <w:rPr>
          <w:rFonts w:eastAsia="Calibri"/>
        </w:rPr>
        <w:t>Menu.Icon.foto.png</w:t>
      </w:r>
    </w:p>
    <w:p w14:paraId="78946BFE" w14:textId="77777777" w:rsidR="00326419" w:rsidRDefault="00326419" w:rsidP="00995855">
      <w:pPr>
        <w:pStyle w:val="1-Normal"/>
      </w:pPr>
    </w:p>
    <w:p w14:paraId="70FFF77E" w14:textId="77777777" w:rsidR="00326419" w:rsidRDefault="00326419" w:rsidP="00995855">
      <w:pPr>
        <w:pStyle w:val="1-Normal"/>
      </w:pPr>
      <w:r>
        <w:t xml:space="preserve">Til venstre ses en stak </w:t>
      </w:r>
      <w:r>
        <w:rPr>
          <w:b/>
          <w:bCs/>
        </w:rPr>
        <w:t>overlappende billedikoner</w:t>
      </w:r>
      <w:r>
        <w:t>. Ved at klikke på dette ikon får du illustrationer af fuglen frem, som ved klik kan forstørres til fuld skærmstørrelse. Det er også muligt at zoome i billedet for at se detaljer (træk i billedet med fingrene) og at swipe til næste illustration (hvis der er mere end en).</w:t>
      </w:r>
    </w:p>
    <w:p w14:paraId="26C67F4E" w14:textId="77777777" w:rsidR="00326419" w:rsidRDefault="00326419" w:rsidP="00995855">
      <w:pPr>
        <w:pStyle w:val="1-Normal"/>
      </w:pPr>
    </w:p>
    <w:p w14:paraId="280EA7C8" w14:textId="77777777" w:rsidR="00326419" w:rsidRDefault="00326419" w:rsidP="00995855">
      <w:pPr>
        <w:pStyle w:val="4-Billede"/>
        <w:rPr>
          <w:rFonts w:eastAsia="Calibri"/>
        </w:rPr>
      </w:pPr>
      <w:r>
        <w:rPr>
          <w:rFonts w:eastAsia="Calibri"/>
        </w:rPr>
        <w:t>Menu.Icon.ok.png</w:t>
      </w:r>
    </w:p>
    <w:p w14:paraId="55477254" w14:textId="77777777" w:rsidR="00326419" w:rsidRDefault="00326419" w:rsidP="00995855">
      <w:pPr>
        <w:pStyle w:val="1-Normal"/>
      </w:pPr>
    </w:p>
    <w:p w14:paraId="30F9F614" w14:textId="77777777" w:rsidR="00326419" w:rsidRDefault="00326419" w:rsidP="00995855">
      <w:pPr>
        <w:pStyle w:val="1-Normal"/>
      </w:pPr>
      <w:r>
        <w:lastRenderedPageBreak/>
        <w:t xml:space="preserve">Til højre ses en </w:t>
      </w:r>
      <w:r>
        <w:rPr>
          <w:b/>
          <w:bCs/>
        </w:rPr>
        <w:t>rund cirkel</w:t>
      </w:r>
      <w:r>
        <w:t xml:space="preserve">. Ved at klikke på denne indsættes et </w:t>
      </w:r>
      <w:r>
        <w:rPr>
          <w:b/>
          <w:bCs/>
        </w:rPr>
        <w:t>flueben</w:t>
      </w:r>
      <w:r>
        <w:t xml:space="preserve"> eller checkmark som indikerer at arten er set. Fuglen bliver samtidig registreret med et </w:t>
      </w:r>
      <w:r>
        <w:rPr>
          <w:b/>
          <w:bCs/>
        </w:rPr>
        <w:t>flueben</w:t>
      </w:r>
      <w:r>
        <w:t xml:space="preserve"> i Indekset.</w:t>
      </w:r>
    </w:p>
    <w:p w14:paraId="006236E2" w14:textId="77777777" w:rsidR="00326419" w:rsidRDefault="00326419" w:rsidP="00995855">
      <w:pPr>
        <w:pStyle w:val="1-Normal"/>
      </w:pPr>
    </w:p>
    <w:p w14:paraId="52E038DE" w14:textId="77777777" w:rsidR="00326419" w:rsidRDefault="00326419" w:rsidP="00995855">
      <w:pPr>
        <w:pStyle w:val="3-Overskrift"/>
        <w:rPr>
          <w:rFonts w:eastAsia="Calibri"/>
        </w:rPr>
      </w:pPr>
      <w:r>
        <w:rPr>
          <w:rFonts w:eastAsia="Calibri"/>
        </w:rPr>
        <w:t>I notelinjen under værktøjslinjen</w:t>
      </w:r>
    </w:p>
    <w:p w14:paraId="7EF28266" w14:textId="77777777" w:rsidR="00326419" w:rsidRDefault="00326419" w:rsidP="00995855">
      <w:pPr>
        <w:pStyle w:val="1-Normal"/>
      </w:pPr>
    </w:p>
    <w:p w14:paraId="388184E8" w14:textId="77777777" w:rsidR="00326419" w:rsidRDefault="00326419" w:rsidP="00995855">
      <w:pPr>
        <w:pStyle w:val="1-Normal"/>
      </w:pPr>
      <w:r>
        <w:t xml:space="preserve">Efter teksten </w:t>
      </w:r>
      <w:r>
        <w:rPr>
          <w:b/>
          <w:bCs/>
        </w:rPr>
        <w:t>Noter</w:t>
      </w:r>
      <w:r>
        <w:t xml:space="preserve"> er der angivet, hvor mange noter der er oprettet for arten. Ved klik vises listen over de noter der er oprettet under denne art. </w:t>
      </w:r>
    </w:p>
    <w:p w14:paraId="5BD489E0" w14:textId="77777777" w:rsidR="00326419" w:rsidRDefault="00326419" w:rsidP="00995855">
      <w:pPr>
        <w:pStyle w:val="1-Normal"/>
        <w:rPr>
          <w:sz w:val="17"/>
          <w:szCs w:val="17"/>
        </w:rPr>
      </w:pPr>
    </w:p>
    <w:p w14:paraId="03BA4F2A" w14:textId="77777777" w:rsidR="00326419" w:rsidRDefault="00326419" w:rsidP="00995855">
      <w:pPr>
        <w:pStyle w:val="4-Billede"/>
        <w:rPr>
          <w:rFonts w:eastAsia="Calibri"/>
        </w:rPr>
      </w:pPr>
      <w:r>
        <w:rPr>
          <w:rFonts w:eastAsia="Calibri"/>
        </w:rPr>
        <w:t>Menu.Icon.newnote.png</w:t>
      </w:r>
    </w:p>
    <w:p w14:paraId="1D7BAA3E" w14:textId="77777777" w:rsidR="00326419" w:rsidRDefault="00326419" w:rsidP="00995855">
      <w:pPr>
        <w:pStyle w:val="1-Normal"/>
      </w:pPr>
    </w:p>
    <w:p w14:paraId="2C3ED7E7" w14:textId="77777777" w:rsidR="00326419" w:rsidRDefault="00326419" w:rsidP="00995855">
      <w:pPr>
        <w:pStyle w:val="1-Normal"/>
      </w:pPr>
      <w:r>
        <w:t>Ved at klikke på dette ikon får du mulighed for at skrive en note, som bliver tilføjet et kartotek af noter, der altid kan redigeres og deles.</w:t>
      </w:r>
    </w:p>
    <w:p w14:paraId="01ED886C" w14:textId="77777777" w:rsidR="00326419" w:rsidRDefault="00326419" w:rsidP="00995855">
      <w:pPr>
        <w:pStyle w:val="1-Normal"/>
      </w:pPr>
    </w:p>
    <w:p w14:paraId="10974000" w14:textId="77777777" w:rsidR="00326419" w:rsidRDefault="00326419" w:rsidP="00995855">
      <w:pPr>
        <w:pStyle w:val="4-Billede"/>
        <w:rPr>
          <w:rFonts w:eastAsia="Calibri"/>
        </w:rPr>
      </w:pPr>
      <w:r>
        <w:rPr>
          <w:rFonts w:eastAsia="Calibri"/>
        </w:rPr>
        <w:t>Menu.Icon.bookmark.png</w:t>
      </w:r>
    </w:p>
    <w:p w14:paraId="157EEC4A" w14:textId="77777777" w:rsidR="00326419" w:rsidRDefault="00326419" w:rsidP="00995855">
      <w:pPr>
        <w:pStyle w:val="1-Normal"/>
      </w:pPr>
    </w:p>
    <w:p w14:paraId="413B8469" w14:textId="77777777" w:rsidR="00326419" w:rsidRDefault="00326419" w:rsidP="00995855">
      <w:pPr>
        <w:pStyle w:val="1-Normal"/>
      </w:pPr>
      <w:r>
        <w:t xml:space="preserve">Ved at klikke på dette ikon kan du tilføje en art til en tur oprettet under Mine ture. (se ikon med </w:t>
      </w:r>
      <w:r>
        <w:rPr>
          <w:b/>
          <w:bCs/>
        </w:rPr>
        <w:t>Vandringsmand</w:t>
      </w:r>
      <w:r>
        <w:t>, nedenfor).</w:t>
      </w:r>
    </w:p>
    <w:p w14:paraId="23538C75" w14:textId="77777777" w:rsidR="00326419" w:rsidRDefault="00326419" w:rsidP="00995855">
      <w:pPr>
        <w:pStyle w:val="1-Normal"/>
      </w:pPr>
    </w:p>
    <w:p w14:paraId="574035F3" w14:textId="77777777" w:rsidR="00326419" w:rsidRDefault="00326419" w:rsidP="00995855">
      <w:pPr>
        <w:pStyle w:val="4-Billede"/>
        <w:rPr>
          <w:rFonts w:eastAsia="Calibri"/>
        </w:rPr>
      </w:pPr>
      <w:r>
        <w:rPr>
          <w:rFonts w:eastAsia="Calibri"/>
        </w:rPr>
        <w:t>Menu.Icon.Hiking.png</w:t>
      </w:r>
    </w:p>
    <w:p w14:paraId="55629620" w14:textId="77777777" w:rsidR="00326419" w:rsidRDefault="00326419" w:rsidP="00995855">
      <w:pPr>
        <w:pStyle w:val="1-Normal"/>
      </w:pPr>
    </w:p>
    <w:p w14:paraId="42262437" w14:textId="77777777" w:rsidR="00326419" w:rsidRDefault="00326419" w:rsidP="00995855">
      <w:pPr>
        <w:pStyle w:val="1-Normal"/>
      </w:pPr>
      <w:r>
        <w:t xml:space="preserve">Ved at klikke på dette ikon får du mulighed for at oprette en tur og tilknytte de fugle du har set. Under ikonet lagres samtlige oprettede ture med tilknyttede arter. Du kan oprette en ny tur ved at klikke på </w:t>
      </w:r>
      <w:r>
        <w:rPr>
          <w:b/>
          <w:bCs/>
        </w:rPr>
        <w:t xml:space="preserve">+ </w:t>
      </w:r>
      <w:r>
        <w:t>ikonet øverst i højre hjørne af skærmbilledet.</w:t>
      </w:r>
    </w:p>
    <w:p w14:paraId="4C481C9C" w14:textId="77777777" w:rsidR="00326419" w:rsidRDefault="00326419" w:rsidP="00995855">
      <w:pPr>
        <w:pStyle w:val="1-Normal"/>
      </w:pPr>
      <w:r>
        <w:rPr>
          <w:b/>
          <w:bCs/>
        </w:rPr>
        <w:t>Bemærk</w:t>
      </w:r>
      <w:r>
        <w:t xml:space="preserve"> at du, for at tilknytte en art til din tur, skal finde arten i artsbeskrivelsen, klikke på </w:t>
      </w:r>
      <w:r>
        <w:rPr>
          <w:b/>
          <w:bCs/>
        </w:rPr>
        <w:t>Faneblad</w:t>
      </w:r>
      <w:r>
        <w:t xml:space="preserve">, markere turen og derefter klikke på </w:t>
      </w:r>
      <w:r>
        <w:rPr>
          <w:b/>
          <w:bCs/>
        </w:rPr>
        <w:t>flueben,</w:t>
      </w:r>
      <w:r>
        <w:t xml:space="preserve"> for at tilknytte arten til turen.</w:t>
      </w:r>
    </w:p>
    <w:p w14:paraId="057E6338" w14:textId="77777777" w:rsidR="00326419" w:rsidRDefault="00326419" w:rsidP="00995855">
      <w:pPr>
        <w:pStyle w:val="1-Normal"/>
      </w:pPr>
      <w:r>
        <w:rPr>
          <w:b/>
          <w:bCs/>
        </w:rPr>
        <w:t xml:space="preserve">Bemærk </w:t>
      </w:r>
      <w:r>
        <w:t>også,</w:t>
      </w:r>
      <w:r>
        <w:rPr>
          <w:b/>
          <w:bCs/>
        </w:rPr>
        <w:t xml:space="preserve"> </w:t>
      </w:r>
      <w:r>
        <w:t>at du ved klik på ikonet for del/</w:t>
      </w:r>
      <w:proofErr w:type="spellStart"/>
      <w:r>
        <w:t>share</w:t>
      </w:r>
      <w:proofErr w:type="spellEnd"/>
      <w:r>
        <w:t xml:space="preserve"> altid kan dele din turliste med andre via SMS og mail.</w:t>
      </w:r>
    </w:p>
    <w:p w14:paraId="5CB106F3" w14:textId="77777777" w:rsidR="00326419" w:rsidRDefault="00326419" w:rsidP="00995855">
      <w:pPr>
        <w:pStyle w:val="1-Normal"/>
      </w:pPr>
    </w:p>
    <w:p w14:paraId="0E648D8B" w14:textId="77777777" w:rsidR="00326419" w:rsidRDefault="00326419" w:rsidP="00995855">
      <w:pPr>
        <w:pStyle w:val="3-Overskrift"/>
        <w:rPr>
          <w:rFonts w:eastAsia="Calibri"/>
        </w:rPr>
      </w:pPr>
      <w:r>
        <w:rPr>
          <w:rFonts w:eastAsia="Calibri"/>
        </w:rPr>
        <w:t>Pile-linje</w:t>
      </w:r>
    </w:p>
    <w:p w14:paraId="4296CB3D" w14:textId="77777777" w:rsidR="00326419" w:rsidRDefault="00326419" w:rsidP="00995855">
      <w:pPr>
        <w:pStyle w:val="1-Normal"/>
      </w:pPr>
    </w:p>
    <w:p w14:paraId="2DFFB06A" w14:textId="77777777" w:rsidR="00326419" w:rsidRDefault="00326419" w:rsidP="00995855">
      <w:pPr>
        <w:pStyle w:val="1-Normal"/>
      </w:pPr>
      <w:r>
        <w:t xml:space="preserve">Nederst i teksten af artsbeskrivelsen finder du en linje med henholdsvis en venstre- og en højre pil, som gør det muligt at bladre frem og tilbage mellem de nærmeste slægtninge på arts-niveau. </w:t>
      </w:r>
    </w:p>
    <w:p w14:paraId="451F9066" w14:textId="77777777" w:rsidR="00326419" w:rsidRDefault="00326419" w:rsidP="00995855">
      <w:pPr>
        <w:pStyle w:val="1-Normal"/>
      </w:pPr>
    </w:p>
    <w:p w14:paraId="66F3743E" w14:textId="77777777" w:rsidR="00326419" w:rsidRDefault="00326419" w:rsidP="00995855">
      <w:pPr>
        <w:pStyle w:val="3-Overskrift"/>
        <w:rPr>
          <w:rFonts w:eastAsia="Calibri"/>
        </w:rPr>
      </w:pPr>
      <w:r>
        <w:rPr>
          <w:rFonts w:eastAsia="Calibri"/>
        </w:rPr>
        <w:t>I værktøjslinjen i bunden af skærmbilledet ses følgende:</w:t>
      </w:r>
    </w:p>
    <w:p w14:paraId="24BF4A8A" w14:textId="77777777" w:rsidR="00326419" w:rsidRDefault="00326419" w:rsidP="00995855">
      <w:pPr>
        <w:pStyle w:val="1-Normal"/>
      </w:pPr>
    </w:p>
    <w:p w14:paraId="599B45B5" w14:textId="77777777" w:rsidR="00326419" w:rsidRDefault="00326419" w:rsidP="00995855">
      <w:pPr>
        <w:pStyle w:val="4-Billede"/>
        <w:rPr>
          <w:rFonts w:eastAsia="Calibri"/>
        </w:rPr>
      </w:pPr>
      <w:r>
        <w:rPr>
          <w:rFonts w:eastAsia="Calibri"/>
        </w:rPr>
        <w:t>Menu.Icon.hjem.png</w:t>
      </w:r>
    </w:p>
    <w:p w14:paraId="34CE05B9" w14:textId="77777777" w:rsidR="00326419" w:rsidRDefault="00326419" w:rsidP="00995855">
      <w:pPr>
        <w:pStyle w:val="1-Normal"/>
      </w:pPr>
    </w:p>
    <w:p w14:paraId="5EBE634C" w14:textId="77777777" w:rsidR="00326419" w:rsidRDefault="00326419" w:rsidP="00995855">
      <w:pPr>
        <w:pStyle w:val="1-Normal"/>
      </w:pPr>
      <w:r>
        <w:rPr>
          <w:b/>
          <w:bCs/>
        </w:rPr>
        <w:t>Hjem:</w:t>
      </w:r>
      <w:r>
        <w:t xml:space="preserve"> fører dig tilbage til startskærmen, der viser fuglene opdelt i familier.</w:t>
      </w:r>
    </w:p>
    <w:p w14:paraId="48F43353" w14:textId="77777777" w:rsidR="00326419" w:rsidRDefault="00326419" w:rsidP="00995855">
      <w:pPr>
        <w:pStyle w:val="1-Normal"/>
      </w:pPr>
    </w:p>
    <w:p w14:paraId="5B61D363" w14:textId="77777777" w:rsidR="00326419" w:rsidRDefault="00326419" w:rsidP="00995855">
      <w:pPr>
        <w:pStyle w:val="4-Billede"/>
        <w:rPr>
          <w:rFonts w:eastAsia="Calibri"/>
        </w:rPr>
      </w:pPr>
      <w:r>
        <w:rPr>
          <w:rFonts w:eastAsia="Calibri"/>
        </w:rPr>
        <w:t>Menu.Icon.lup.png</w:t>
      </w:r>
    </w:p>
    <w:p w14:paraId="52F76DCE" w14:textId="77777777" w:rsidR="00326419" w:rsidRDefault="00326419" w:rsidP="00995855">
      <w:pPr>
        <w:pStyle w:val="1-Normal"/>
      </w:pPr>
    </w:p>
    <w:p w14:paraId="793C66CD" w14:textId="77777777" w:rsidR="00326419" w:rsidRDefault="00326419" w:rsidP="00995855">
      <w:pPr>
        <w:pStyle w:val="1-Normal"/>
      </w:pPr>
      <w:r>
        <w:t>Find den ønskede Stemme/fugl ud fra artens sang/kald og farver.</w:t>
      </w:r>
    </w:p>
    <w:p w14:paraId="1D40C70D" w14:textId="77777777" w:rsidR="00326419" w:rsidRDefault="00326419" w:rsidP="00995855">
      <w:pPr>
        <w:pStyle w:val="1-Normal"/>
      </w:pPr>
    </w:p>
    <w:p w14:paraId="59210BDF" w14:textId="77777777" w:rsidR="00326419" w:rsidRDefault="00326419" w:rsidP="00995855">
      <w:pPr>
        <w:pStyle w:val="4-Billede"/>
        <w:rPr>
          <w:rFonts w:eastAsia="Calibri"/>
        </w:rPr>
      </w:pPr>
      <w:r>
        <w:rPr>
          <w:rFonts w:eastAsia="Calibri"/>
        </w:rPr>
        <w:t>Menu.Icon.indeks.png</w:t>
      </w:r>
    </w:p>
    <w:p w14:paraId="63D15528" w14:textId="77777777" w:rsidR="00326419" w:rsidRDefault="00326419" w:rsidP="00995855">
      <w:pPr>
        <w:pStyle w:val="1-Normal"/>
      </w:pPr>
    </w:p>
    <w:p w14:paraId="70BCD5FD" w14:textId="77777777" w:rsidR="00326419" w:rsidRDefault="00326419" w:rsidP="00995855">
      <w:pPr>
        <w:pStyle w:val="1-Normal"/>
      </w:pPr>
      <w:r>
        <w:rPr>
          <w:b/>
        </w:rPr>
        <w:t>Indeks</w:t>
      </w:r>
      <w:r>
        <w:t xml:space="preserve"> er en alfabetisk liste over samtlige arter og artsbeskrivelser.</w:t>
      </w:r>
    </w:p>
    <w:p w14:paraId="176A51C9" w14:textId="77777777" w:rsidR="00326419" w:rsidRDefault="00326419" w:rsidP="00995855">
      <w:pPr>
        <w:pStyle w:val="1-Normal"/>
      </w:pPr>
    </w:p>
    <w:p w14:paraId="64D03DB2" w14:textId="77777777" w:rsidR="00326419" w:rsidRDefault="00326419" w:rsidP="00995855">
      <w:pPr>
        <w:pStyle w:val="4-Billede"/>
        <w:rPr>
          <w:rFonts w:eastAsia="Calibri"/>
        </w:rPr>
      </w:pPr>
      <w:r>
        <w:rPr>
          <w:rFonts w:eastAsia="Calibri"/>
        </w:rPr>
        <w:t>Menu.icon.tavle.png</w:t>
      </w:r>
    </w:p>
    <w:p w14:paraId="23DBBFEA" w14:textId="77777777" w:rsidR="00326419" w:rsidRDefault="00326419" w:rsidP="00995855">
      <w:pPr>
        <w:pStyle w:val="1-Normal"/>
      </w:pPr>
    </w:p>
    <w:p w14:paraId="405E3D37" w14:textId="77777777" w:rsidR="00326419" w:rsidRDefault="00326419" w:rsidP="00995855">
      <w:pPr>
        <w:pStyle w:val="1-Normal"/>
      </w:pPr>
      <w:r>
        <w:rPr>
          <w:b/>
          <w:bCs/>
        </w:rPr>
        <w:lastRenderedPageBreak/>
        <w:t>Tavler</w:t>
      </w:r>
      <w:r>
        <w:t xml:space="preserve"> Funktionen er ikke tilgængelig i denne app. </w:t>
      </w:r>
    </w:p>
    <w:p w14:paraId="7A5F2C36" w14:textId="77777777" w:rsidR="00326419" w:rsidRDefault="00326419" w:rsidP="00995855">
      <w:pPr>
        <w:pStyle w:val="1-Normal"/>
      </w:pPr>
      <w:r>
        <w:t xml:space="preserve">Bruges i flere af </w:t>
      </w:r>
      <w:proofErr w:type="spellStart"/>
      <w:r>
        <w:t>Wacabangas</w:t>
      </w:r>
      <w:proofErr w:type="spellEnd"/>
      <w:r>
        <w:t xml:space="preserve"> andre apps fx til opstilling af lignende arter og oversigter. </w:t>
      </w:r>
    </w:p>
    <w:p w14:paraId="30300D87" w14:textId="77777777" w:rsidR="00326419" w:rsidRDefault="00326419" w:rsidP="00995855">
      <w:pPr>
        <w:pStyle w:val="1-Normal"/>
      </w:pPr>
    </w:p>
    <w:p w14:paraId="3E83BBE6" w14:textId="77777777" w:rsidR="00326419" w:rsidRDefault="00326419" w:rsidP="00995855">
      <w:pPr>
        <w:pStyle w:val="4-Billede"/>
        <w:rPr>
          <w:rFonts w:eastAsia="Calibri"/>
        </w:rPr>
      </w:pPr>
      <w:r>
        <w:rPr>
          <w:rFonts w:eastAsia="Calibri"/>
        </w:rPr>
        <w:t>Menu.Icon.note.png</w:t>
      </w:r>
    </w:p>
    <w:p w14:paraId="5ECC47CF" w14:textId="77777777" w:rsidR="00326419" w:rsidRDefault="00326419" w:rsidP="00995855">
      <w:pPr>
        <w:pStyle w:val="1-Normal"/>
      </w:pPr>
    </w:p>
    <w:p w14:paraId="5DEBC78F" w14:textId="77777777" w:rsidR="00326419" w:rsidRDefault="00326419" w:rsidP="00995855">
      <w:pPr>
        <w:pStyle w:val="1-Normal"/>
      </w:pPr>
      <w:r>
        <w:rPr>
          <w:b/>
        </w:rPr>
        <w:t>Noter</w:t>
      </w:r>
      <w:r>
        <w:t>, viser dit arkiv med noter.</w:t>
      </w:r>
    </w:p>
    <w:p w14:paraId="3953A05A" w14:textId="77777777" w:rsidR="00326419" w:rsidRDefault="00326419" w:rsidP="00995855">
      <w:pPr>
        <w:pStyle w:val="1-Normal"/>
        <w:rPr>
          <w:sz w:val="17"/>
          <w:szCs w:val="17"/>
        </w:rPr>
      </w:pPr>
    </w:p>
    <w:p w14:paraId="583B69A5" w14:textId="77777777" w:rsidR="00326419" w:rsidRDefault="00326419" w:rsidP="00995855">
      <w:pPr>
        <w:pStyle w:val="3-Overskrift"/>
        <w:rPr>
          <w:rFonts w:eastAsia="Calibri"/>
        </w:rPr>
      </w:pPr>
      <w:r>
        <w:rPr>
          <w:rFonts w:eastAsia="Calibri"/>
        </w:rPr>
        <w:t>Øvrige ikoner:</w:t>
      </w:r>
    </w:p>
    <w:p w14:paraId="7A50CDAF" w14:textId="77777777" w:rsidR="00326419" w:rsidRDefault="00326419" w:rsidP="00995855">
      <w:pPr>
        <w:pStyle w:val="1-Normal"/>
      </w:pPr>
    </w:p>
    <w:p w14:paraId="08EF9E40" w14:textId="77777777" w:rsidR="00326419" w:rsidRDefault="00326419" w:rsidP="00995855">
      <w:pPr>
        <w:pStyle w:val="4-Billede"/>
        <w:rPr>
          <w:rFonts w:eastAsia="Calibri"/>
        </w:rPr>
      </w:pPr>
      <w:r>
        <w:rPr>
          <w:rFonts w:eastAsia="Calibri"/>
        </w:rPr>
        <w:t>Menu.Icon.plus.png</w:t>
      </w:r>
    </w:p>
    <w:p w14:paraId="6B96B179" w14:textId="77777777" w:rsidR="00326419" w:rsidRDefault="00326419" w:rsidP="00995855">
      <w:pPr>
        <w:pStyle w:val="1-Normal"/>
      </w:pPr>
    </w:p>
    <w:p w14:paraId="0F235FF4" w14:textId="77777777" w:rsidR="00326419" w:rsidRDefault="00326419" w:rsidP="00995855">
      <w:pPr>
        <w:pStyle w:val="1-Normal"/>
      </w:pPr>
      <w:r>
        <w:t xml:space="preserve">Ved klik på ikonet, </w:t>
      </w:r>
      <w:r>
        <w:rPr>
          <w:b/>
        </w:rPr>
        <w:t>Vandringsmand</w:t>
      </w:r>
      <w:r>
        <w:t xml:space="preserve">, ses der et </w:t>
      </w:r>
      <w:r>
        <w:rPr>
          <w:b/>
        </w:rPr>
        <w:t>+</w:t>
      </w:r>
      <w:r>
        <w:t xml:space="preserve"> til venstre for Menu-ikonet, øverst i højre hjørne af skærmbilledet. Dette ikon giver dig mulighed for at oprette ture og tilknytte hvilke arter du har set. </w:t>
      </w:r>
    </w:p>
    <w:p w14:paraId="5B24C3D1" w14:textId="77777777" w:rsidR="00326419" w:rsidRDefault="00326419" w:rsidP="00995855">
      <w:pPr>
        <w:pStyle w:val="1-Normal"/>
        <w:rPr>
          <w:color w:val="FF0000"/>
        </w:rPr>
      </w:pPr>
    </w:p>
    <w:p w14:paraId="2C792143" w14:textId="77777777" w:rsidR="00326419" w:rsidRDefault="00326419" w:rsidP="00995855">
      <w:pPr>
        <w:pStyle w:val="4-Billede"/>
        <w:rPr>
          <w:rFonts w:eastAsia="Calibri"/>
        </w:rPr>
      </w:pPr>
      <w:r>
        <w:rPr>
          <w:rFonts w:eastAsia="Calibri"/>
        </w:rPr>
        <w:t>Menu.Icon.share.png</w:t>
      </w:r>
    </w:p>
    <w:p w14:paraId="3DFDD63D" w14:textId="77777777" w:rsidR="00326419" w:rsidRDefault="00326419" w:rsidP="00995855">
      <w:pPr>
        <w:pStyle w:val="1-Normal"/>
      </w:pPr>
    </w:p>
    <w:p w14:paraId="4E10C644" w14:textId="77777777" w:rsidR="00326419" w:rsidRDefault="00326419" w:rsidP="00995855">
      <w:pPr>
        <w:pStyle w:val="1-Normal"/>
      </w:pPr>
      <w:r>
        <w:rPr>
          <w:b/>
          <w:bCs/>
        </w:rPr>
        <w:t>Dele funktion</w:t>
      </w:r>
      <w:r>
        <w:t xml:space="preserve">, som findes under </w:t>
      </w:r>
      <w:r>
        <w:rPr>
          <w:b/>
          <w:bCs/>
        </w:rPr>
        <w:t>Noter</w:t>
      </w:r>
      <w:r>
        <w:t>, giver dig mulighed for at dele dine noter på andre medier.</w:t>
      </w:r>
    </w:p>
    <w:p w14:paraId="7492EBF4" w14:textId="77777777" w:rsidR="00326419" w:rsidRDefault="00326419" w:rsidP="00995855">
      <w:pPr>
        <w:pStyle w:val="1-Normal"/>
      </w:pPr>
    </w:p>
    <w:p w14:paraId="4372D3E5" w14:textId="77777777" w:rsidR="00326419" w:rsidRDefault="00326419" w:rsidP="00995855">
      <w:pPr>
        <w:pStyle w:val="4-Billede"/>
        <w:rPr>
          <w:rFonts w:eastAsia="Calibri"/>
        </w:rPr>
      </w:pPr>
      <w:r>
        <w:rPr>
          <w:rFonts w:eastAsia="Calibri"/>
        </w:rPr>
        <w:t>Menu.Icon.redo.png</w:t>
      </w:r>
    </w:p>
    <w:p w14:paraId="2737D388" w14:textId="77777777" w:rsidR="00326419" w:rsidRDefault="00326419" w:rsidP="00995855">
      <w:pPr>
        <w:pStyle w:val="1-Normal"/>
      </w:pPr>
    </w:p>
    <w:p w14:paraId="23BACBFE" w14:textId="77777777" w:rsidR="00326419" w:rsidRDefault="00326419" w:rsidP="00995855">
      <w:pPr>
        <w:pStyle w:val="1-Normal"/>
      </w:pPr>
      <w:r>
        <w:t>Ved at klikke på dette ikon, sletter du dine valg fra sidste søgning og kan nu starte en ny søgning.</w:t>
      </w:r>
    </w:p>
    <w:p w14:paraId="57905DD8" w14:textId="77777777" w:rsidR="00995855" w:rsidRDefault="00995855" w:rsidP="00995855">
      <w:pPr>
        <w:pStyle w:val="1-Normal"/>
      </w:pPr>
    </w:p>
    <w:sectPr w:rsidR="00995855" w:rsidSect="00326419">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948FD"/>
    <w:multiLevelType w:val="multilevel"/>
    <w:tmpl w:val="75640D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E5789A"/>
    <w:multiLevelType w:val="hybridMultilevel"/>
    <w:tmpl w:val="A4C829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3867172D"/>
    <w:multiLevelType w:val="multilevel"/>
    <w:tmpl w:val="427636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54136008">
    <w:abstractNumId w:val="0"/>
  </w:num>
  <w:num w:numId="2" w16cid:durableId="475491373">
    <w:abstractNumId w:val="2"/>
  </w:num>
  <w:num w:numId="3" w16cid:durableId="2091270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65E"/>
    <w:rsid w:val="00022364"/>
    <w:rsid w:val="00025D43"/>
    <w:rsid w:val="000363D1"/>
    <w:rsid w:val="00042E7F"/>
    <w:rsid w:val="000443F1"/>
    <w:rsid w:val="0004730D"/>
    <w:rsid w:val="000C68D3"/>
    <w:rsid w:val="000E51AE"/>
    <w:rsid w:val="00235999"/>
    <w:rsid w:val="002540E6"/>
    <w:rsid w:val="00287DE0"/>
    <w:rsid w:val="002B3757"/>
    <w:rsid w:val="002E718A"/>
    <w:rsid w:val="0032265E"/>
    <w:rsid w:val="00326419"/>
    <w:rsid w:val="0037189F"/>
    <w:rsid w:val="0039292D"/>
    <w:rsid w:val="003E4B24"/>
    <w:rsid w:val="004245BA"/>
    <w:rsid w:val="00444E9B"/>
    <w:rsid w:val="004D592F"/>
    <w:rsid w:val="005249FB"/>
    <w:rsid w:val="00576E2D"/>
    <w:rsid w:val="005B057E"/>
    <w:rsid w:val="006074A6"/>
    <w:rsid w:val="006161AD"/>
    <w:rsid w:val="00641348"/>
    <w:rsid w:val="00641EC7"/>
    <w:rsid w:val="00690029"/>
    <w:rsid w:val="00691AC1"/>
    <w:rsid w:val="006B164A"/>
    <w:rsid w:val="006D1494"/>
    <w:rsid w:val="007A7CC5"/>
    <w:rsid w:val="00810370"/>
    <w:rsid w:val="00841521"/>
    <w:rsid w:val="00842436"/>
    <w:rsid w:val="0087578C"/>
    <w:rsid w:val="008B6982"/>
    <w:rsid w:val="008C3BEF"/>
    <w:rsid w:val="008D327C"/>
    <w:rsid w:val="009125CD"/>
    <w:rsid w:val="00932467"/>
    <w:rsid w:val="00973D59"/>
    <w:rsid w:val="00985B25"/>
    <w:rsid w:val="00995855"/>
    <w:rsid w:val="009A445C"/>
    <w:rsid w:val="009A586B"/>
    <w:rsid w:val="00A3199D"/>
    <w:rsid w:val="00A44D21"/>
    <w:rsid w:val="00A47DC8"/>
    <w:rsid w:val="00A60598"/>
    <w:rsid w:val="00A97F8E"/>
    <w:rsid w:val="00AE55CB"/>
    <w:rsid w:val="00B44ABE"/>
    <w:rsid w:val="00B479E9"/>
    <w:rsid w:val="00BB4CD5"/>
    <w:rsid w:val="00C55625"/>
    <w:rsid w:val="00CB73C8"/>
    <w:rsid w:val="00CC043C"/>
    <w:rsid w:val="00CD25CD"/>
    <w:rsid w:val="00CD2A67"/>
    <w:rsid w:val="00D42239"/>
    <w:rsid w:val="00D61441"/>
    <w:rsid w:val="00D93507"/>
    <w:rsid w:val="00D960A5"/>
    <w:rsid w:val="00D96D0F"/>
    <w:rsid w:val="00DC478B"/>
    <w:rsid w:val="00DD178D"/>
    <w:rsid w:val="00DE0F25"/>
    <w:rsid w:val="00E82B99"/>
    <w:rsid w:val="00F619A3"/>
    <w:rsid w:val="00FF7B1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BB66A"/>
  <w15:chartTrackingRefBased/>
  <w15:docId w15:val="{60C28D23-1430-49D7-A53C-F2C1D095D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76E2D"/>
  </w:style>
  <w:style w:type="paragraph" w:styleId="Overskrift1">
    <w:name w:val="heading 1"/>
    <w:basedOn w:val="Normal"/>
    <w:next w:val="Normal"/>
    <w:link w:val="Overskrift1Tegn"/>
    <w:uiPriority w:val="9"/>
    <w:rsid w:val="00576E2D"/>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rsid w:val="00576E2D"/>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Overskrift3">
    <w:name w:val="heading 3"/>
    <w:basedOn w:val="Normal"/>
    <w:next w:val="Normal"/>
    <w:link w:val="Overskrift3Tegn"/>
    <w:uiPriority w:val="9"/>
    <w:unhideWhenUsed/>
    <w:rsid w:val="00576E2D"/>
    <w:pPr>
      <w:keepNext/>
      <w:keepLines/>
      <w:spacing w:before="40" w:after="0" w:line="240" w:lineRule="auto"/>
      <w:outlineLvl w:val="2"/>
    </w:pPr>
    <w:rPr>
      <w:rFonts w:asciiTheme="majorHAnsi" w:eastAsiaTheme="majorEastAsia" w:hAnsiTheme="majorHAnsi" w:cstheme="majorBidi"/>
      <w:color w:val="1F4D78" w:themeColor="accent1" w:themeShade="7F"/>
      <w:sz w:val="24"/>
      <w:szCs w:val="24"/>
    </w:rPr>
  </w:style>
  <w:style w:type="paragraph" w:styleId="Overskrift4">
    <w:name w:val="heading 4"/>
    <w:basedOn w:val="Normal"/>
    <w:next w:val="Normal"/>
    <w:link w:val="Overskrift4Tegn"/>
    <w:uiPriority w:val="9"/>
    <w:unhideWhenUsed/>
    <w:rsid w:val="00576E2D"/>
    <w:pPr>
      <w:keepNext/>
      <w:keepLines/>
      <w:spacing w:before="40" w:after="0" w:line="240" w:lineRule="auto"/>
      <w:outlineLvl w:val="3"/>
    </w:pPr>
    <w:rPr>
      <w:rFonts w:asciiTheme="majorHAnsi" w:eastAsiaTheme="majorEastAsia" w:hAnsiTheme="majorHAnsi" w:cstheme="majorBidi"/>
      <w:i/>
      <w:iCs/>
      <w:color w:val="2E74B5" w:themeColor="accent1" w:themeShade="BF"/>
    </w:rPr>
  </w:style>
  <w:style w:type="paragraph" w:styleId="Overskrift5">
    <w:name w:val="heading 5"/>
    <w:basedOn w:val="Normal"/>
    <w:next w:val="Normal"/>
    <w:link w:val="Overskrift5Tegn"/>
    <w:uiPriority w:val="9"/>
    <w:unhideWhenUsed/>
    <w:rsid w:val="00576E2D"/>
    <w:pPr>
      <w:keepNext/>
      <w:keepLines/>
      <w:spacing w:before="40" w:after="0" w:line="240" w:lineRule="auto"/>
      <w:outlineLvl w:val="4"/>
    </w:pPr>
    <w:rPr>
      <w:rFonts w:asciiTheme="majorHAnsi" w:eastAsiaTheme="majorEastAsia" w:hAnsiTheme="majorHAnsi" w:cstheme="majorBidi"/>
      <w:color w:val="2E74B5" w:themeColor="accent1" w:themeShade="BF"/>
    </w:rPr>
  </w:style>
  <w:style w:type="paragraph" w:styleId="Overskrift6">
    <w:name w:val="heading 6"/>
    <w:basedOn w:val="Normal"/>
    <w:next w:val="Normal"/>
    <w:link w:val="Overskrift6Tegn"/>
    <w:uiPriority w:val="9"/>
    <w:unhideWhenUsed/>
    <w:rsid w:val="009125C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A7CC5"/>
    <w:rPr>
      <w:rFonts w:asciiTheme="majorHAnsi" w:eastAsiaTheme="majorEastAsia" w:hAnsiTheme="majorHAnsi" w:cstheme="majorBidi"/>
      <w:color w:val="2E74B5" w:themeColor="accent1" w:themeShade="BF"/>
      <w:sz w:val="32"/>
      <w:szCs w:val="32"/>
    </w:rPr>
  </w:style>
  <w:style w:type="character" w:customStyle="1" w:styleId="Overskrift2Tegn">
    <w:name w:val="Overskrift 2 Tegn"/>
    <w:basedOn w:val="Standardskrifttypeiafsnit"/>
    <w:link w:val="Overskrift2"/>
    <w:uiPriority w:val="9"/>
    <w:rsid w:val="007A7CC5"/>
    <w:rPr>
      <w:rFonts w:asciiTheme="majorHAnsi" w:eastAsiaTheme="majorEastAsia" w:hAnsiTheme="majorHAnsi" w:cstheme="majorBidi"/>
      <w:color w:val="2E74B5" w:themeColor="accent1" w:themeShade="BF"/>
      <w:sz w:val="26"/>
      <w:szCs w:val="26"/>
    </w:rPr>
  </w:style>
  <w:style w:type="character" w:customStyle="1" w:styleId="Overskrift3Tegn">
    <w:name w:val="Overskrift 3 Tegn"/>
    <w:basedOn w:val="Standardskrifttypeiafsnit"/>
    <w:link w:val="Overskrift3"/>
    <w:uiPriority w:val="9"/>
    <w:rsid w:val="007A7CC5"/>
    <w:rPr>
      <w:rFonts w:asciiTheme="majorHAnsi" w:eastAsiaTheme="majorEastAsia" w:hAnsiTheme="majorHAnsi" w:cstheme="majorBidi"/>
      <w:color w:val="1F4D78" w:themeColor="accent1" w:themeShade="7F"/>
      <w:sz w:val="24"/>
      <w:szCs w:val="24"/>
    </w:rPr>
  </w:style>
  <w:style w:type="character" w:customStyle="1" w:styleId="Overskrift4Tegn">
    <w:name w:val="Overskrift 4 Tegn"/>
    <w:basedOn w:val="Standardskrifttypeiafsnit"/>
    <w:link w:val="Overskrift4"/>
    <w:uiPriority w:val="9"/>
    <w:rsid w:val="007A7CC5"/>
    <w:rPr>
      <w:rFonts w:asciiTheme="majorHAnsi" w:eastAsiaTheme="majorEastAsia" w:hAnsiTheme="majorHAnsi" w:cstheme="majorBidi"/>
      <w:i/>
      <w:iCs/>
      <w:color w:val="2E74B5" w:themeColor="accent1" w:themeShade="BF"/>
    </w:rPr>
  </w:style>
  <w:style w:type="character" w:customStyle="1" w:styleId="Overskrift5Tegn">
    <w:name w:val="Overskrift 5 Tegn"/>
    <w:basedOn w:val="Standardskrifttypeiafsnit"/>
    <w:link w:val="Overskrift5"/>
    <w:uiPriority w:val="9"/>
    <w:rsid w:val="007A7CC5"/>
    <w:rPr>
      <w:rFonts w:asciiTheme="majorHAnsi" w:eastAsiaTheme="majorEastAsia" w:hAnsiTheme="majorHAnsi" w:cstheme="majorBidi"/>
      <w:color w:val="2E74B5" w:themeColor="accent1" w:themeShade="BF"/>
    </w:rPr>
  </w:style>
  <w:style w:type="paragraph" w:styleId="Strktcitat">
    <w:name w:val="Intense Quote"/>
    <w:basedOn w:val="Normal"/>
    <w:next w:val="Normal"/>
    <w:link w:val="StrktcitatTegn"/>
    <w:uiPriority w:val="30"/>
    <w:rsid w:val="00DD178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StrktcitatTegn">
    <w:name w:val="Stærkt citat Tegn"/>
    <w:basedOn w:val="Standardskrifttypeiafsnit"/>
    <w:link w:val="Strktcitat"/>
    <w:uiPriority w:val="30"/>
    <w:rsid w:val="00DD178D"/>
    <w:rPr>
      <w:i/>
      <w:iCs/>
      <w:color w:val="5B9BD5" w:themeColor="accent1"/>
    </w:rPr>
  </w:style>
  <w:style w:type="character" w:customStyle="1" w:styleId="Overskrift6Tegn">
    <w:name w:val="Overskrift 6 Tegn"/>
    <w:basedOn w:val="Standardskrifttypeiafsnit"/>
    <w:link w:val="Overskrift6"/>
    <w:uiPriority w:val="9"/>
    <w:rsid w:val="009125CD"/>
    <w:rPr>
      <w:rFonts w:asciiTheme="majorHAnsi" w:eastAsiaTheme="majorEastAsia" w:hAnsiTheme="majorHAnsi" w:cstheme="majorBidi"/>
      <w:color w:val="1F4D78" w:themeColor="accent1" w:themeShade="7F"/>
    </w:rPr>
  </w:style>
  <w:style w:type="character" w:styleId="Kraftighenvisning">
    <w:name w:val="Intense Reference"/>
    <w:basedOn w:val="Standardskrifttypeiafsnit"/>
    <w:uiPriority w:val="32"/>
    <w:rsid w:val="007A7CC5"/>
    <w:rPr>
      <w:b/>
      <w:bCs/>
      <w:smallCaps/>
      <w:color w:val="5B9BD5" w:themeColor="accent1"/>
      <w:spacing w:val="5"/>
    </w:rPr>
  </w:style>
  <w:style w:type="character" w:styleId="Svaghenvisning">
    <w:name w:val="Subtle Reference"/>
    <w:basedOn w:val="Standardskrifttypeiafsnit"/>
    <w:uiPriority w:val="31"/>
    <w:rsid w:val="007A7CC5"/>
    <w:rPr>
      <w:smallCaps/>
      <w:color w:val="5A5A5A" w:themeColor="text1" w:themeTint="A5"/>
    </w:rPr>
  </w:style>
  <w:style w:type="paragraph" w:customStyle="1" w:styleId="1-Normal">
    <w:name w:val="1-Normal"/>
    <w:basedOn w:val="Normal"/>
    <w:qFormat/>
    <w:rsid w:val="00576E2D"/>
    <w:pPr>
      <w:spacing w:after="0" w:line="240" w:lineRule="auto"/>
    </w:pPr>
  </w:style>
  <w:style w:type="paragraph" w:customStyle="1" w:styleId="2-Art">
    <w:name w:val="2-Art"/>
    <w:basedOn w:val="Overskrift1"/>
    <w:next w:val="1-Normal"/>
    <w:qFormat/>
    <w:rsid w:val="00CC043C"/>
  </w:style>
  <w:style w:type="paragraph" w:customStyle="1" w:styleId="3-Overskrift">
    <w:name w:val="3-Overskrift"/>
    <w:basedOn w:val="Overskrift3"/>
    <w:qFormat/>
    <w:rsid w:val="006B164A"/>
    <w:rPr>
      <w:color w:val="2E74B5" w:themeColor="accent1" w:themeShade="BF"/>
    </w:rPr>
  </w:style>
  <w:style w:type="character" w:customStyle="1" w:styleId="6-Fremhvet">
    <w:name w:val="6-Fremhævet"/>
    <w:basedOn w:val="Kraftighenvisning"/>
    <w:uiPriority w:val="1"/>
    <w:qFormat/>
    <w:rsid w:val="00CC043C"/>
    <w:rPr>
      <w:b/>
      <w:bCs/>
      <w:smallCaps/>
      <w:color w:val="5B9BD5" w:themeColor="accent1"/>
      <w:spacing w:val="5"/>
    </w:rPr>
  </w:style>
  <w:style w:type="paragraph" w:customStyle="1" w:styleId="4-Billede">
    <w:name w:val="4-Billede"/>
    <w:basedOn w:val="3-Overskrift"/>
    <w:next w:val="1-Normal"/>
    <w:qFormat/>
    <w:rsid w:val="006B164A"/>
    <w:rPr>
      <w:i/>
      <w:color w:val="538135" w:themeColor="accent6" w:themeShade="BF"/>
      <w:lang w:val="en-US"/>
    </w:rPr>
  </w:style>
  <w:style w:type="paragraph" w:customStyle="1" w:styleId="5-Sgekriterie">
    <w:name w:val="5-Søgekriterie"/>
    <w:basedOn w:val="Overskrift5"/>
    <w:next w:val="1-Normal"/>
    <w:qFormat/>
    <w:rsid w:val="006B164A"/>
    <w:rPr>
      <w:color w:val="C00000"/>
    </w:rPr>
  </w:style>
  <w:style w:type="paragraph" w:styleId="Listeafsnit">
    <w:name w:val="List Paragraph"/>
    <w:basedOn w:val="Normal"/>
    <w:uiPriority w:val="34"/>
    <w:rsid w:val="009958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933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rs%20Gejl\Dropbox\1.%20APP\1.%20Wacabanga\2.%20Forfattere\Kirsten%20Tind\Template,%20master,%20flora..dotm"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4AF76-9503-4934-8C09-A6F218FF5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master, flora..dotm</Template>
  <TotalTime>228</TotalTime>
  <Pages>3</Pages>
  <Words>648</Words>
  <Characters>3959</Characters>
  <Application>Microsoft Office Word</Application>
  <DocSecurity>0</DocSecurity>
  <Lines>32</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gejl</dc:creator>
  <cp:keywords/>
  <dc:description/>
  <cp:lastModifiedBy>Dam, Philip Van</cp:lastModifiedBy>
  <cp:revision>16</cp:revision>
  <dcterms:created xsi:type="dcterms:W3CDTF">2018-10-02T19:08:00Z</dcterms:created>
  <dcterms:modified xsi:type="dcterms:W3CDTF">2026-02-05T06:33:00Z</dcterms:modified>
</cp:coreProperties>
</file>